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C2C97" w14:textId="7E1FF5A0" w:rsidR="005802CD" w:rsidRDefault="005802CD" w:rsidP="00FA1E78">
      <w:pPr>
        <w:pStyle w:val="11"/>
        <w:spacing w:before="312" w:after="312"/>
      </w:pPr>
      <w:r>
        <w:t>2022</w:t>
      </w:r>
      <w:r>
        <w:t>年</w:t>
      </w:r>
      <w:r>
        <w:t>3</w:t>
      </w:r>
      <w:r>
        <w:t>月</w:t>
      </w:r>
      <w:r>
        <w:t>28</w:t>
      </w:r>
      <w:r>
        <w:t>日</w:t>
      </w:r>
      <w:r>
        <w:t>- 2022</w:t>
      </w:r>
      <w:r>
        <w:t>年</w:t>
      </w:r>
      <w:r>
        <w:t>4</w:t>
      </w:r>
      <w:r>
        <w:t>月</w:t>
      </w:r>
      <w:r>
        <w:t>3</w:t>
      </w:r>
      <w:r>
        <w:t>日</w:t>
      </w:r>
    </w:p>
    <w:p w14:paraId="42533D4C" w14:textId="64899EDF" w:rsidR="005802CD" w:rsidRDefault="005802CD" w:rsidP="00FA1E78">
      <w:pPr>
        <w:pStyle w:val="21"/>
        <w:spacing w:before="156" w:after="156"/>
      </w:pPr>
      <w:r>
        <w:t>学习内容和已完成设计（论文）内容</w:t>
      </w:r>
    </w:p>
    <w:p w14:paraId="178ECDBE" w14:textId="367C95BF" w:rsidR="005802CD" w:rsidRPr="005802CD" w:rsidRDefault="005802CD" w:rsidP="00FA1E78">
      <w:pPr>
        <w:pStyle w:val="31"/>
        <w:spacing w:before="156" w:after="156"/>
      </w:pPr>
      <w:r>
        <w:t xml:space="preserve">1. </w:t>
      </w:r>
      <w:r>
        <w:t>继续进行了控制算法的仿真</w:t>
      </w:r>
    </w:p>
    <w:p w14:paraId="7C575CD0" w14:textId="7A32AF73" w:rsidR="00F72944" w:rsidRDefault="005802CD" w:rsidP="00D13E0B">
      <w:pPr>
        <w:ind w:firstLine="480"/>
      </w:pPr>
      <w:r>
        <w:t>使用</w:t>
      </w:r>
      <w:r>
        <w:t>simulink</w:t>
      </w:r>
      <w:r>
        <w:t>分别搭建：</w:t>
      </w:r>
      <w:r>
        <w:t>“</w:t>
      </w:r>
      <w:r>
        <w:t>带史密斯预估器的模糊</w:t>
      </w:r>
      <w:r>
        <w:t>PID”</w:t>
      </w:r>
      <w:r>
        <w:t>，</w:t>
      </w:r>
      <w:r>
        <w:t xml:space="preserve"> “</w:t>
      </w:r>
      <w:r>
        <w:t>带史密斯预估器的传统</w:t>
      </w:r>
      <w:r>
        <w:t>PID”</w:t>
      </w:r>
      <w:r>
        <w:t>，</w:t>
      </w:r>
      <w:r>
        <w:t xml:space="preserve"> “</w:t>
      </w:r>
      <w:r>
        <w:t>不带史密斯预估器的模糊</w:t>
      </w:r>
      <w:r>
        <w:t>PID”</w:t>
      </w:r>
      <w:r>
        <w:t>，</w:t>
      </w:r>
      <w:r>
        <w:t xml:space="preserve"> “</w:t>
      </w:r>
      <w:r>
        <w:t>不带史密斯预估器的传统</w:t>
      </w:r>
      <w:r>
        <w:t xml:space="preserve">PID” </w:t>
      </w:r>
      <w:r>
        <w:t>四个模型，对四个模型进行仿真，对结果进行对比。</w:t>
      </w:r>
    </w:p>
    <w:p w14:paraId="2F1E6086" w14:textId="3733932D" w:rsidR="00B23CFF" w:rsidRDefault="00B23CFF" w:rsidP="00FA1E78">
      <w:pPr>
        <w:pStyle w:val="31"/>
        <w:spacing w:before="156" w:after="156"/>
      </w:pPr>
      <w:r w:rsidRPr="00B23CFF">
        <w:t xml:space="preserve">2. </w:t>
      </w:r>
      <w:r w:rsidRPr="00B23CFF">
        <w:t>串口通信帧的打包、解包程序</w:t>
      </w:r>
    </w:p>
    <w:p w14:paraId="27A20600" w14:textId="21043A34" w:rsidR="00B23CFF" w:rsidRDefault="00B23CFF" w:rsidP="00D13E0B">
      <w:pPr>
        <w:ind w:firstLine="480"/>
        <w:rPr>
          <w:rFonts w:hint="eastAsia"/>
        </w:rPr>
      </w:pPr>
      <w:r w:rsidRPr="00B23CFF">
        <w:t>编写一个</w:t>
      </w:r>
      <w:r w:rsidRPr="00B23CFF">
        <w:t>Tar</w:t>
      </w:r>
      <w:r w:rsidRPr="00B23CFF">
        <w:t>类来处理串口通信帧的打包、解包。</w:t>
      </w:r>
      <w:r w:rsidR="00D13E0B">
        <w:rPr>
          <w:rFonts w:hint="eastAsia"/>
        </w:rPr>
        <w:t>解包完成后会触发事件，调用被添加到事件中的函数。</w:t>
      </w:r>
    </w:p>
    <w:p w14:paraId="45480087" w14:textId="62D7DA34" w:rsidR="00FA1E78" w:rsidRDefault="00D84965" w:rsidP="00D84965">
      <w:pPr>
        <w:pStyle w:val="31"/>
        <w:numPr>
          <w:ilvl w:val="0"/>
          <w:numId w:val="4"/>
        </w:numPr>
        <w:spacing w:before="156" w:after="156"/>
      </w:pPr>
      <w:r>
        <w:rPr>
          <w:rFonts w:hint="eastAsia"/>
        </w:rPr>
        <w:t>E</w:t>
      </w:r>
      <w:r>
        <w:t>SP</w:t>
      </w:r>
      <w:r>
        <w:rPr>
          <w:rFonts w:hint="eastAsia"/>
        </w:rPr>
        <w:t>自动发现局域网中的服务器并连接</w:t>
      </w:r>
    </w:p>
    <w:p w14:paraId="322EDB86" w14:textId="335B2F06" w:rsidR="00FA43FD" w:rsidRPr="00E6317E" w:rsidRDefault="00FA43FD" w:rsidP="00E6317E">
      <w:pPr>
        <w:pStyle w:val="31"/>
        <w:numPr>
          <w:ilvl w:val="0"/>
          <w:numId w:val="4"/>
        </w:numPr>
        <w:spacing w:before="156" w:after="156"/>
      </w:pPr>
      <w:r>
        <w:rPr>
          <w:rFonts w:hint="eastAsia"/>
        </w:rPr>
        <w:t>设计控制器和执行机构的原理图</w:t>
      </w:r>
    </w:p>
    <w:p w14:paraId="2192A671" w14:textId="752C8E47" w:rsidR="00AB3282" w:rsidRPr="00AB3282" w:rsidRDefault="00D13E0B" w:rsidP="00D13E0B">
      <w:pPr>
        <w:ind w:firstLine="480"/>
        <w:rPr>
          <w:rFonts w:hint="eastAsia"/>
        </w:rPr>
      </w:pPr>
      <w:r>
        <w:rPr>
          <w:rFonts w:hint="eastAsia"/>
        </w:rPr>
        <w:t>完成了控制器原理图的设计</w:t>
      </w:r>
    </w:p>
    <w:p w14:paraId="18AF763C" w14:textId="23491219" w:rsidR="00FA1E78" w:rsidRDefault="00FA1E78" w:rsidP="00FA1E78">
      <w:pPr>
        <w:pStyle w:val="21"/>
        <w:spacing w:before="156" w:after="156"/>
      </w:pPr>
      <w:r>
        <w:t>本次工作中的收获</w:t>
      </w:r>
    </w:p>
    <w:p w14:paraId="2E341BC2" w14:textId="4642CD1F" w:rsidR="00FA1E78" w:rsidRDefault="00F61E1C" w:rsidP="00F61E1C">
      <w:pPr>
        <w:pStyle w:val="af7"/>
        <w:numPr>
          <w:ilvl w:val="0"/>
          <w:numId w:val="10"/>
        </w:numPr>
        <w:ind w:firstLineChars="0"/>
      </w:pPr>
      <w:r>
        <w:rPr>
          <w:rFonts w:hint="eastAsia"/>
        </w:rPr>
        <w:t>熟悉了</w:t>
      </w:r>
      <w:r>
        <w:rPr>
          <w:rFonts w:hint="eastAsia"/>
        </w:rPr>
        <w:t>E</w:t>
      </w:r>
      <w:r>
        <w:t>SP32</w:t>
      </w:r>
      <w:r>
        <w:rPr>
          <w:rFonts w:hint="eastAsia"/>
        </w:rPr>
        <w:t>和</w:t>
      </w:r>
      <w:r>
        <w:rPr>
          <w:rFonts w:hint="eastAsia"/>
        </w:rPr>
        <w:t>M</w:t>
      </w:r>
      <w:r>
        <w:t>SP430F5529</w:t>
      </w:r>
      <w:r>
        <w:rPr>
          <w:rFonts w:hint="eastAsia"/>
        </w:rPr>
        <w:t>的引脚。掌握了</w:t>
      </w:r>
      <w:r>
        <w:rPr>
          <w:rFonts w:hint="eastAsia"/>
        </w:rPr>
        <w:t>E</w:t>
      </w:r>
      <w:r>
        <w:t>SP32</w:t>
      </w:r>
      <w:r>
        <w:rPr>
          <w:rFonts w:hint="eastAsia"/>
        </w:rPr>
        <w:t>自动下载的原理。</w:t>
      </w:r>
    </w:p>
    <w:p w14:paraId="0BC3FE40" w14:textId="0006B6D5" w:rsidR="00E55439" w:rsidRDefault="00E55439" w:rsidP="00F61E1C">
      <w:pPr>
        <w:pStyle w:val="af7"/>
        <w:numPr>
          <w:ilvl w:val="0"/>
          <w:numId w:val="10"/>
        </w:numPr>
        <w:ind w:firstLineChars="0"/>
      </w:pPr>
      <w:r>
        <w:rPr>
          <w:rFonts w:hint="eastAsia"/>
        </w:rPr>
        <w:t>完成</w:t>
      </w:r>
      <w:r w:rsidR="001C5E8C">
        <w:rPr>
          <w:rFonts w:hint="eastAsia"/>
        </w:rPr>
        <w:t>了</w:t>
      </w:r>
      <w:r w:rsidR="003F06A1">
        <w:rPr>
          <w:rFonts w:hint="eastAsia"/>
        </w:rPr>
        <w:t>所有设备间发送、接收字节流的程序</w:t>
      </w:r>
      <w:r w:rsidR="0058753E">
        <w:rPr>
          <w:rFonts w:hint="eastAsia"/>
        </w:rPr>
        <w:t>，接下来要定义数据格式。</w:t>
      </w:r>
    </w:p>
    <w:p w14:paraId="20199ED8" w14:textId="43D9528E" w:rsidR="00FA1E78" w:rsidRDefault="00FA1E78" w:rsidP="00FA1E78">
      <w:pPr>
        <w:pStyle w:val="21"/>
        <w:spacing w:before="156" w:after="156"/>
      </w:pPr>
      <w:r>
        <w:t>与上周工作和原定进度安排相比，未完成的工作和原因</w:t>
      </w:r>
    </w:p>
    <w:p w14:paraId="7CC19301" w14:textId="77777777" w:rsidR="008D5B9D" w:rsidRDefault="00F61E1C" w:rsidP="008D5B9D">
      <w:pPr>
        <w:pStyle w:val="af7"/>
        <w:numPr>
          <w:ilvl w:val="0"/>
          <w:numId w:val="11"/>
        </w:numPr>
        <w:ind w:firstLineChars="0"/>
      </w:pPr>
      <w:r>
        <w:rPr>
          <w:rFonts w:hint="eastAsia"/>
        </w:rPr>
        <w:t>未完成对</w:t>
      </w:r>
      <w:r w:rsidRPr="00F61E1C">
        <w:t>MSP430</w:t>
      </w:r>
      <w:r w:rsidRPr="00F61E1C">
        <w:t>和</w:t>
      </w:r>
      <w:r w:rsidRPr="00F61E1C">
        <w:t>ESP</w:t>
      </w:r>
      <w:r w:rsidRPr="00F61E1C">
        <w:t>之间串口通信的帧格式、</w:t>
      </w:r>
      <w:r w:rsidRPr="00F61E1C">
        <w:t>ESP</w:t>
      </w:r>
      <w:r w:rsidRPr="00F61E1C">
        <w:t>和服务器</w:t>
      </w:r>
      <w:r w:rsidRPr="00F61E1C">
        <w:t>TCP/UDP</w:t>
      </w:r>
      <w:r w:rsidRPr="00F61E1C">
        <w:t>通信的帧格式、服务器和</w:t>
      </w:r>
      <w:r w:rsidRPr="00F61E1C">
        <w:t>web</w:t>
      </w:r>
      <w:r w:rsidRPr="00F61E1C">
        <w:t>通信的帧格式</w:t>
      </w:r>
      <w:r>
        <w:rPr>
          <w:rFonts w:hint="eastAsia"/>
        </w:rPr>
        <w:t>的定义。</w:t>
      </w:r>
    </w:p>
    <w:p w14:paraId="6ADD5EC5" w14:textId="3525F049" w:rsidR="008D5B9D" w:rsidRDefault="008D5B9D" w:rsidP="008D5B9D">
      <w:pPr>
        <w:pStyle w:val="af7"/>
        <w:numPr>
          <w:ilvl w:val="0"/>
          <w:numId w:val="11"/>
        </w:numPr>
        <w:ind w:firstLineChars="0"/>
      </w:pPr>
      <w:r>
        <w:rPr>
          <w:rFonts w:hint="eastAsia"/>
        </w:rPr>
        <w:t>未学习</w:t>
      </w:r>
      <w:r>
        <w:rPr>
          <w:rFonts w:hint="eastAsia"/>
        </w:rPr>
        <w:t>e</w:t>
      </w:r>
      <w:r>
        <w:t>charts</w:t>
      </w:r>
    </w:p>
    <w:p w14:paraId="5B811F21" w14:textId="29317EE2" w:rsidR="00FA1E78" w:rsidRDefault="00F61E1C" w:rsidP="008D5B9D">
      <w:pPr>
        <w:ind w:left="480" w:firstLineChars="0" w:firstLine="0"/>
      </w:pPr>
      <w:r>
        <w:rPr>
          <w:rFonts w:hint="eastAsia"/>
        </w:rPr>
        <w:t>原因：本科教学安排的实验占用了</w:t>
      </w:r>
      <w:r>
        <w:rPr>
          <w:rFonts w:hint="eastAsia"/>
        </w:rPr>
        <w:t>5</w:t>
      </w:r>
      <w:r>
        <w:rPr>
          <w:rFonts w:hint="eastAsia"/>
        </w:rPr>
        <w:t>天时间。</w:t>
      </w:r>
    </w:p>
    <w:p w14:paraId="0394229D" w14:textId="6014711C" w:rsidR="00FA1E78" w:rsidRDefault="00FA1E78" w:rsidP="00FA1E78">
      <w:pPr>
        <w:pStyle w:val="21"/>
        <w:spacing w:before="156" w:after="156"/>
      </w:pPr>
      <w:r>
        <w:t>设计困难和解决方案，下周工作进度安排</w:t>
      </w:r>
    </w:p>
    <w:p w14:paraId="2315DB46" w14:textId="7D448A92" w:rsidR="00FA1E78" w:rsidRDefault="008D5B9D" w:rsidP="00B514E4">
      <w:pPr>
        <w:pStyle w:val="af7"/>
        <w:numPr>
          <w:ilvl w:val="0"/>
          <w:numId w:val="12"/>
        </w:numPr>
        <w:ind w:firstLineChars="0"/>
      </w:pPr>
      <w:r>
        <w:rPr>
          <w:rFonts w:hint="eastAsia"/>
        </w:rPr>
        <w:t>完成上周未完成的任务</w:t>
      </w:r>
    </w:p>
    <w:p w14:paraId="4984F860" w14:textId="7A79585A" w:rsidR="00B514E4" w:rsidRDefault="00B514E4" w:rsidP="00B514E4">
      <w:pPr>
        <w:pStyle w:val="af7"/>
        <w:numPr>
          <w:ilvl w:val="0"/>
          <w:numId w:val="12"/>
        </w:numPr>
        <w:ind w:firstLineChars="0"/>
      </w:pPr>
      <w:r>
        <w:rPr>
          <w:rFonts w:hint="eastAsia"/>
        </w:rPr>
        <w:t>对</w:t>
      </w:r>
      <w:r w:rsidRPr="00B514E4">
        <w:t>S8050_C2898362</w:t>
      </w:r>
      <w:r>
        <w:t xml:space="preserve"> </w:t>
      </w:r>
      <w:r>
        <w:rPr>
          <w:rFonts w:hint="eastAsia"/>
        </w:rPr>
        <w:t>三极管的参数进行计算，掌握该三极管能够当成理想开关的原因</w:t>
      </w:r>
    </w:p>
    <w:p w14:paraId="1C3F6397" w14:textId="764F9A81" w:rsidR="00693813" w:rsidRDefault="00693813" w:rsidP="00B514E4">
      <w:pPr>
        <w:pStyle w:val="af7"/>
        <w:numPr>
          <w:ilvl w:val="0"/>
          <w:numId w:val="12"/>
        </w:numPr>
        <w:ind w:firstLineChars="0"/>
      </w:pPr>
      <w:r>
        <w:rPr>
          <w:rFonts w:hint="eastAsia"/>
        </w:rPr>
        <w:t>硬件设计有不合理的地方，进行修改</w:t>
      </w:r>
    </w:p>
    <w:p w14:paraId="79DE5E91" w14:textId="505FAFEF" w:rsidR="00FA1E78" w:rsidRPr="00FA1E78" w:rsidRDefault="00FA1E78" w:rsidP="00FA1E78">
      <w:pPr>
        <w:pStyle w:val="11"/>
        <w:spacing w:before="312" w:after="312"/>
      </w:pPr>
      <w:r>
        <w:t>2022</w:t>
      </w:r>
      <w:r>
        <w:t>年</w:t>
      </w:r>
      <w:r>
        <w:t>4</w:t>
      </w:r>
      <w:r>
        <w:t>月</w:t>
      </w:r>
      <w:r>
        <w:t>4</w:t>
      </w:r>
      <w:r>
        <w:t>日</w:t>
      </w:r>
      <w:r>
        <w:t>- 2022</w:t>
      </w:r>
      <w:r>
        <w:t>年</w:t>
      </w:r>
      <w:r>
        <w:t>4</w:t>
      </w:r>
      <w:r>
        <w:t>月</w:t>
      </w:r>
      <w:r>
        <w:t>10</w:t>
      </w:r>
      <w:r>
        <w:t>日</w:t>
      </w:r>
    </w:p>
    <w:p w14:paraId="62DEE3B9" w14:textId="7B17E2EE" w:rsidR="00FA1E78" w:rsidRDefault="00FA1E78" w:rsidP="00FA1E78">
      <w:pPr>
        <w:pStyle w:val="21"/>
        <w:spacing w:before="156" w:after="156"/>
      </w:pPr>
      <w:r>
        <w:lastRenderedPageBreak/>
        <w:t>学习内容和已完成设计（论文）内容</w:t>
      </w:r>
    </w:p>
    <w:p w14:paraId="3544B997" w14:textId="1A71AFC1" w:rsidR="00FA1E78" w:rsidRDefault="00D321BF" w:rsidP="00D321BF">
      <w:pPr>
        <w:pStyle w:val="31"/>
        <w:numPr>
          <w:ilvl w:val="0"/>
          <w:numId w:val="14"/>
        </w:numPr>
        <w:spacing w:before="156" w:after="156"/>
      </w:pPr>
      <w:r>
        <w:rPr>
          <w:rFonts w:hint="eastAsia"/>
        </w:rPr>
        <w:t>帧格式的定义</w:t>
      </w:r>
    </w:p>
    <w:p w14:paraId="16704147" w14:textId="6F23C35D" w:rsidR="00AA69EB" w:rsidRPr="00AA69EB" w:rsidRDefault="00AA69EB" w:rsidP="00AA69EB">
      <w:pPr>
        <w:ind w:firstLine="480"/>
        <w:rPr>
          <w:rFonts w:hint="eastAsia"/>
        </w:rPr>
      </w:pPr>
      <w:r>
        <w:rPr>
          <w:rFonts w:hint="eastAsia"/>
        </w:rPr>
        <w:t>初步定义了帧格式，能够从字节流中区分出一个一个的帧。</w:t>
      </w:r>
    </w:p>
    <w:p w14:paraId="22139BBA" w14:textId="36AE2598" w:rsidR="00443C02" w:rsidRDefault="00443C02" w:rsidP="00443C02">
      <w:pPr>
        <w:pStyle w:val="31"/>
        <w:numPr>
          <w:ilvl w:val="0"/>
          <w:numId w:val="14"/>
        </w:numPr>
        <w:spacing w:before="156" w:after="156"/>
      </w:pPr>
      <w:r>
        <w:rPr>
          <w:rFonts w:hint="eastAsia"/>
        </w:rPr>
        <w:t>三极管参数计算</w:t>
      </w:r>
    </w:p>
    <w:p w14:paraId="20E591AC" w14:textId="6E3EC25B" w:rsidR="00965ACB" w:rsidRDefault="00DB2EC7" w:rsidP="00DB2EC7">
      <w:pPr>
        <w:ind w:firstLine="480"/>
        <w:rPr>
          <w:rFonts w:hint="eastAsia"/>
        </w:rPr>
      </w:pPr>
      <w:r>
        <w:rPr>
          <w:rFonts w:hint="eastAsia"/>
        </w:rPr>
        <w:t>对</w:t>
      </w:r>
      <w:r w:rsidR="00443C02" w:rsidRPr="00443C02">
        <w:t>三极管</w:t>
      </w:r>
      <w:r w:rsidR="00443C02" w:rsidRPr="00443C02">
        <w:t>S8050</w:t>
      </w:r>
      <w:r>
        <w:rPr>
          <w:rFonts w:hint="eastAsia"/>
        </w:rPr>
        <w:t xml:space="preserve"> </w:t>
      </w:r>
      <w:r>
        <w:rPr>
          <w:rFonts w:hint="eastAsia"/>
        </w:rPr>
        <w:t>的参数进行了计算，证明可以当做理想开关使用。</w:t>
      </w:r>
    </w:p>
    <w:p w14:paraId="27790B34" w14:textId="501EF9A3" w:rsidR="001A3CF5" w:rsidRDefault="00BE2E82" w:rsidP="00BE2E82">
      <w:pPr>
        <w:pStyle w:val="31"/>
        <w:numPr>
          <w:ilvl w:val="0"/>
          <w:numId w:val="14"/>
        </w:numPr>
        <w:spacing w:before="156" w:after="156"/>
      </w:pPr>
      <w:r>
        <w:rPr>
          <w:rFonts w:hint="eastAsia"/>
        </w:rPr>
        <w:t>改进硬件设计</w:t>
      </w:r>
    </w:p>
    <w:p w14:paraId="4F5BB409" w14:textId="034D3FA7" w:rsidR="00BE2E82" w:rsidRDefault="00BE2E82" w:rsidP="00BE2E82">
      <w:pPr>
        <w:ind w:firstLine="480"/>
      </w:pPr>
      <w:r>
        <w:rPr>
          <w:rFonts w:hint="eastAsia"/>
        </w:rPr>
        <w:t>上周的硬件设计中，</w:t>
      </w:r>
      <w:r>
        <w:rPr>
          <w:rFonts w:hint="eastAsia"/>
        </w:rPr>
        <w:t>M</w:t>
      </w:r>
      <w:r>
        <w:t>SP430</w:t>
      </w:r>
      <w:r>
        <w:rPr>
          <w:rFonts w:hint="eastAsia"/>
        </w:rPr>
        <w:t>引脚浪费严重，现更换为一个引脚数量少的。将执行机构和控制器置于一块电路板中。</w:t>
      </w:r>
    </w:p>
    <w:p w14:paraId="34D7922C" w14:textId="421698E9" w:rsidR="00B36094" w:rsidRDefault="00B36094" w:rsidP="00B36094">
      <w:pPr>
        <w:pStyle w:val="31"/>
        <w:numPr>
          <w:ilvl w:val="0"/>
          <w:numId w:val="14"/>
        </w:numPr>
        <w:spacing w:before="156" w:after="156"/>
      </w:pPr>
      <w:r>
        <w:rPr>
          <w:rFonts w:hint="eastAsia"/>
        </w:rPr>
        <w:t>学习</w:t>
      </w:r>
      <w:r>
        <w:rPr>
          <w:rFonts w:hint="eastAsia"/>
        </w:rPr>
        <w:t>v</w:t>
      </w:r>
      <w:r>
        <w:t>ue</w:t>
      </w:r>
    </w:p>
    <w:p w14:paraId="22B93292" w14:textId="35DD4EF3" w:rsidR="007B341F" w:rsidRDefault="007B341F" w:rsidP="00B36094">
      <w:pPr>
        <w:ind w:firstLine="480"/>
      </w:pPr>
      <w:r>
        <w:rPr>
          <w:rFonts w:hint="eastAsia"/>
        </w:rPr>
        <w:t>使用</w:t>
      </w:r>
      <w:r>
        <w:rPr>
          <w:rFonts w:hint="eastAsia"/>
        </w:rPr>
        <w:t>v</w:t>
      </w:r>
      <w:r>
        <w:t>ue</w:t>
      </w:r>
      <w:r>
        <w:rPr>
          <w:rFonts w:hint="eastAsia"/>
        </w:rPr>
        <w:t>构建了如下图所示的网页</w:t>
      </w:r>
    </w:p>
    <w:p w14:paraId="062A86CA" w14:textId="6A0F1341" w:rsidR="007B341F" w:rsidRDefault="007B341F" w:rsidP="007B341F">
      <w:pPr>
        <w:pStyle w:val="af5"/>
      </w:pPr>
      <w:r w:rsidRPr="007B341F">
        <w:rPr>
          <w:noProof/>
        </w:rPr>
        <w:drawing>
          <wp:inline distT="0" distB="0" distL="0" distR="0" wp14:anchorId="4677478E" wp14:editId="6BF3263E">
            <wp:extent cx="5274310" cy="105219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B59E" w14:textId="7771A764" w:rsidR="00FA1E78" w:rsidRDefault="00FA1E78" w:rsidP="00FA1E78">
      <w:pPr>
        <w:pStyle w:val="21"/>
        <w:spacing w:before="156" w:after="156"/>
      </w:pPr>
      <w:r>
        <w:t>本次工作中的收获</w:t>
      </w:r>
    </w:p>
    <w:p w14:paraId="56867A18" w14:textId="112AF59E" w:rsidR="00FA1E78" w:rsidRDefault="00FD4540" w:rsidP="00FD4540">
      <w:pPr>
        <w:pStyle w:val="af7"/>
        <w:numPr>
          <w:ilvl w:val="0"/>
          <w:numId w:val="15"/>
        </w:numPr>
        <w:ind w:firstLineChars="0"/>
      </w:pPr>
      <w:r>
        <w:rPr>
          <w:rFonts w:hint="eastAsia"/>
        </w:rPr>
        <w:t>感受到</w:t>
      </w:r>
      <w:r>
        <w:rPr>
          <w:rFonts w:hint="eastAsia"/>
        </w:rPr>
        <w:t>M</w:t>
      </w:r>
      <w:r>
        <w:t>VVM</w:t>
      </w:r>
      <w:r>
        <w:rPr>
          <w:rFonts w:hint="eastAsia"/>
        </w:rPr>
        <w:t>的先进，比起事件驱动和</w:t>
      </w:r>
      <w:r>
        <w:t>JS</w:t>
      </w:r>
      <w:r>
        <w:rPr>
          <w:rFonts w:hint="eastAsia"/>
        </w:rPr>
        <w:t>操作</w:t>
      </w:r>
      <w:r>
        <w:rPr>
          <w:rFonts w:hint="eastAsia"/>
        </w:rPr>
        <w:t>D</w:t>
      </w:r>
      <w:r>
        <w:t>OM</w:t>
      </w:r>
      <w:r>
        <w:rPr>
          <w:rFonts w:hint="eastAsia"/>
        </w:rPr>
        <w:t>进步很大。</w:t>
      </w:r>
    </w:p>
    <w:p w14:paraId="381D5DFB" w14:textId="7A16587D" w:rsidR="000257F0" w:rsidRDefault="000257F0" w:rsidP="00FD4540">
      <w:pPr>
        <w:pStyle w:val="af7"/>
        <w:numPr>
          <w:ilvl w:val="0"/>
          <w:numId w:val="15"/>
        </w:numPr>
        <w:ind w:firstLineChars="0"/>
      </w:pPr>
      <w:r>
        <w:rPr>
          <w:rFonts w:hint="eastAsia"/>
        </w:rPr>
        <w:t>复习了模拟电路，对项目的电路理解更深</w:t>
      </w:r>
    </w:p>
    <w:p w14:paraId="0006D32C" w14:textId="3F2899B3" w:rsidR="00FA1E78" w:rsidRDefault="00FA1E78" w:rsidP="00FA1E78">
      <w:pPr>
        <w:pStyle w:val="21"/>
        <w:spacing w:before="156" w:after="156"/>
      </w:pPr>
      <w:r>
        <w:t>与上周工作和原定进度安排相比，未完成的工作和原因</w:t>
      </w:r>
    </w:p>
    <w:p w14:paraId="58DCEF91" w14:textId="543A1C89" w:rsidR="00FA1E78" w:rsidRDefault="00FD4540" w:rsidP="00BF5B9E">
      <w:pPr>
        <w:ind w:firstLine="480"/>
      </w:pPr>
      <w:r>
        <w:rPr>
          <w:rFonts w:hint="eastAsia"/>
        </w:rPr>
        <w:t>上周安排顺利完成</w:t>
      </w:r>
    </w:p>
    <w:p w14:paraId="59395B28" w14:textId="6B9A8A3F" w:rsidR="002C5A31" w:rsidRDefault="00FA1E78" w:rsidP="006E002D">
      <w:pPr>
        <w:pStyle w:val="21"/>
        <w:spacing w:before="156" w:after="156"/>
      </w:pPr>
      <w:r>
        <w:t>设计困难和解决方案，下周工作进度安排</w:t>
      </w:r>
    </w:p>
    <w:p w14:paraId="22B67186" w14:textId="680880A4" w:rsidR="006E002D" w:rsidRDefault="00FD4540" w:rsidP="00FD4540">
      <w:pPr>
        <w:pStyle w:val="af7"/>
        <w:numPr>
          <w:ilvl w:val="0"/>
          <w:numId w:val="16"/>
        </w:numPr>
        <w:ind w:firstLineChars="0"/>
      </w:pPr>
      <w:r>
        <w:rPr>
          <w:rFonts w:hint="eastAsia"/>
        </w:rPr>
        <w:t>继续学习</w:t>
      </w:r>
      <w:r>
        <w:rPr>
          <w:rFonts w:hint="eastAsia"/>
        </w:rPr>
        <w:t>v</w:t>
      </w:r>
      <w:r>
        <w:t>ue</w:t>
      </w:r>
      <w:r>
        <w:rPr>
          <w:rFonts w:hint="eastAsia"/>
        </w:rPr>
        <w:t>，设计出前端的软件结构</w:t>
      </w:r>
    </w:p>
    <w:p w14:paraId="293C0A44" w14:textId="782727B3" w:rsidR="000257F0" w:rsidRPr="006E002D" w:rsidRDefault="000257F0" w:rsidP="00FD4540">
      <w:pPr>
        <w:pStyle w:val="af7"/>
        <w:numPr>
          <w:ilvl w:val="0"/>
          <w:numId w:val="16"/>
        </w:numPr>
        <w:ind w:firstLineChars="0"/>
      </w:pPr>
      <w:r>
        <w:rPr>
          <w:rFonts w:hint="eastAsia"/>
        </w:rPr>
        <w:t>完成网页对多个控制器的一对多管理</w:t>
      </w:r>
    </w:p>
    <w:sectPr w:rsidR="000257F0" w:rsidRPr="006E00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7CD15" w14:textId="77777777" w:rsidR="00103685" w:rsidRDefault="00103685" w:rsidP="005301A9">
      <w:pPr>
        <w:spacing w:line="240" w:lineRule="auto"/>
        <w:ind w:firstLine="480"/>
      </w:pPr>
      <w:r>
        <w:separator/>
      </w:r>
    </w:p>
  </w:endnote>
  <w:endnote w:type="continuationSeparator" w:id="0">
    <w:p w14:paraId="31767808" w14:textId="77777777" w:rsidR="00103685" w:rsidRDefault="00103685" w:rsidP="005301A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28004" w14:textId="77777777" w:rsidR="005301A9" w:rsidRDefault="005301A9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1A077" w14:textId="77777777" w:rsidR="005301A9" w:rsidRDefault="005301A9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7495F" w14:textId="77777777" w:rsidR="005301A9" w:rsidRDefault="005301A9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CA261" w14:textId="77777777" w:rsidR="00103685" w:rsidRDefault="00103685" w:rsidP="005301A9">
      <w:pPr>
        <w:spacing w:line="240" w:lineRule="auto"/>
        <w:ind w:firstLine="480"/>
      </w:pPr>
      <w:r>
        <w:separator/>
      </w:r>
    </w:p>
  </w:footnote>
  <w:footnote w:type="continuationSeparator" w:id="0">
    <w:p w14:paraId="576966DA" w14:textId="77777777" w:rsidR="00103685" w:rsidRDefault="00103685" w:rsidP="005301A9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C22AB" w14:textId="77777777" w:rsidR="005301A9" w:rsidRDefault="005301A9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AF5A7" w14:textId="77777777" w:rsidR="005301A9" w:rsidRDefault="005301A9">
    <w:pPr>
      <w:pStyle w:val="ab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B815A" w14:textId="77777777" w:rsidR="005301A9" w:rsidRDefault="005301A9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D198D"/>
    <w:multiLevelType w:val="hybridMultilevel"/>
    <w:tmpl w:val="52D64C2C"/>
    <w:lvl w:ilvl="0" w:tplc="41081BA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21EC1035"/>
    <w:multiLevelType w:val="hybridMultilevel"/>
    <w:tmpl w:val="EC8E9E20"/>
    <w:lvl w:ilvl="0" w:tplc="100E62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9C7F31"/>
    <w:multiLevelType w:val="hybridMultilevel"/>
    <w:tmpl w:val="955C60BA"/>
    <w:lvl w:ilvl="0" w:tplc="3FEA6BD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33B42BB1"/>
    <w:multiLevelType w:val="hybridMultilevel"/>
    <w:tmpl w:val="A218014A"/>
    <w:lvl w:ilvl="0" w:tplc="BD54AF1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4" w15:restartNumberingAfterBreak="0">
    <w:nsid w:val="4D091974"/>
    <w:multiLevelType w:val="hybridMultilevel"/>
    <w:tmpl w:val="5FF0E3F2"/>
    <w:lvl w:ilvl="0" w:tplc="6268C080">
      <w:start w:val="1"/>
      <w:numFmt w:val="decimal"/>
      <w:pStyle w:val="a"/>
      <w:lvlText w:val="[%1]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E6A0545"/>
    <w:multiLevelType w:val="hybridMultilevel"/>
    <w:tmpl w:val="D9B8EA06"/>
    <w:lvl w:ilvl="0" w:tplc="AD4605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F251014"/>
    <w:multiLevelType w:val="hybridMultilevel"/>
    <w:tmpl w:val="1A1A9B9E"/>
    <w:lvl w:ilvl="0" w:tplc="7B3E89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B224FC"/>
    <w:multiLevelType w:val="hybridMultilevel"/>
    <w:tmpl w:val="37BC8D86"/>
    <w:lvl w:ilvl="0" w:tplc="21144248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8" w15:restartNumberingAfterBreak="0">
    <w:nsid w:val="568916EB"/>
    <w:multiLevelType w:val="hybridMultilevel"/>
    <w:tmpl w:val="C53C1E36"/>
    <w:lvl w:ilvl="0" w:tplc="44E6A2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FA04043"/>
    <w:multiLevelType w:val="hybridMultilevel"/>
    <w:tmpl w:val="2BC44F22"/>
    <w:lvl w:ilvl="0" w:tplc="4ED6EB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FC972C1"/>
    <w:multiLevelType w:val="hybridMultilevel"/>
    <w:tmpl w:val="BF525F6E"/>
    <w:lvl w:ilvl="0" w:tplc="8D28C49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60F3214D"/>
    <w:multiLevelType w:val="hybridMultilevel"/>
    <w:tmpl w:val="D3B675C0"/>
    <w:lvl w:ilvl="0" w:tplc="FFFC0D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61C76068"/>
    <w:multiLevelType w:val="hybridMultilevel"/>
    <w:tmpl w:val="B4BADB76"/>
    <w:lvl w:ilvl="0" w:tplc="73E8082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6B39401F"/>
    <w:multiLevelType w:val="hybridMultilevel"/>
    <w:tmpl w:val="8F40308A"/>
    <w:lvl w:ilvl="0" w:tplc="B7A26A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6BB1446C"/>
    <w:multiLevelType w:val="hybridMultilevel"/>
    <w:tmpl w:val="EC46CC20"/>
    <w:lvl w:ilvl="0" w:tplc="CE646E8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7A3632BA"/>
    <w:multiLevelType w:val="hybridMultilevel"/>
    <w:tmpl w:val="85162788"/>
    <w:lvl w:ilvl="0" w:tplc="8C504C1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84206851">
    <w:abstractNumId w:val="4"/>
  </w:num>
  <w:num w:numId="2" w16cid:durableId="775448467">
    <w:abstractNumId w:val="1"/>
  </w:num>
  <w:num w:numId="3" w16cid:durableId="928001683">
    <w:abstractNumId w:val="6"/>
  </w:num>
  <w:num w:numId="4" w16cid:durableId="154035452">
    <w:abstractNumId w:val="15"/>
  </w:num>
  <w:num w:numId="5" w16cid:durableId="357783372">
    <w:abstractNumId w:val="12"/>
  </w:num>
  <w:num w:numId="6" w16cid:durableId="338433837">
    <w:abstractNumId w:val="0"/>
  </w:num>
  <w:num w:numId="7" w16cid:durableId="1255432224">
    <w:abstractNumId w:val="7"/>
  </w:num>
  <w:num w:numId="8" w16cid:durableId="1837303350">
    <w:abstractNumId w:val="3"/>
  </w:num>
  <w:num w:numId="9" w16cid:durableId="1127159365">
    <w:abstractNumId w:val="5"/>
  </w:num>
  <w:num w:numId="10" w16cid:durableId="316498701">
    <w:abstractNumId w:val="10"/>
  </w:num>
  <w:num w:numId="11" w16cid:durableId="26377651">
    <w:abstractNumId w:val="2"/>
  </w:num>
  <w:num w:numId="12" w16cid:durableId="1940596336">
    <w:abstractNumId w:val="13"/>
  </w:num>
  <w:num w:numId="13" w16cid:durableId="324474403">
    <w:abstractNumId w:val="9"/>
  </w:num>
  <w:num w:numId="14" w16cid:durableId="2037731767">
    <w:abstractNumId w:val="8"/>
  </w:num>
  <w:num w:numId="15" w16cid:durableId="345988688">
    <w:abstractNumId w:val="14"/>
  </w:num>
  <w:num w:numId="16" w16cid:durableId="4963081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ttachedTemplate r:id="rId1"/>
  <w:linkStyl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CD"/>
    <w:rsid w:val="0000664B"/>
    <w:rsid w:val="000257F0"/>
    <w:rsid w:val="0008494C"/>
    <w:rsid w:val="000A4169"/>
    <w:rsid w:val="000E1E08"/>
    <w:rsid w:val="00103685"/>
    <w:rsid w:val="00104799"/>
    <w:rsid w:val="00110AC5"/>
    <w:rsid w:val="00133E44"/>
    <w:rsid w:val="00183523"/>
    <w:rsid w:val="001A3CF5"/>
    <w:rsid w:val="001A4EC0"/>
    <w:rsid w:val="001C5E8C"/>
    <w:rsid w:val="001D51EB"/>
    <w:rsid w:val="00200652"/>
    <w:rsid w:val="00207B50"/>
    <w:rsid w:val="002917D7"/>
    <w:rsid w:val="00293953"/>
    <w:rsid w:val="002B2ECA"/>
    <w:rsid w:val="002C5A31"/>
    <w:rsid w:val="002D255A"/>
    <w:rsid w:val="002E0E0D"/>
    <w:rsid w:val="002E156C"/>
    <w:rsid w:val="003508C9"/>
    <w:rsid w:val="003528E3"/>
    <w:rsid w:val="00387A66"/>
    <w:rsid w:val="0039161B"/>
    <w:rsid w:val="003929C0"/>
    <w:rsid w:val="003A4048"/>
    <w:rsid w:val="003B4B3B"/>
    <w:rsid w:val="003D08F2"/>
    <w:rsid w:val="003E31F0"/>
    <w:rsid w:val="003F06A1"/>
    <w:rsid w:val="004040D0"/>
    <w:rsid w:val="0040460A"/>
    <w:rsid w:val="0042584C"/>
    <w:rsid w:val="00425BDD"/>
    <w:rsid w:val="00443C02"/>
    <w:rsid w:val="00450DDC"/>
    <w:rsid w:val="004617F8"/>
    <w:rsid w:val="00494410"/>
    <w:rsid w:val="004B6C36"/>
    <w:rsid w:val="004C22ED"/>
    <w:rsid w:val="004D2F96"/>
    <w:rsid w:val="00502685"/>
    <w:rsid w:val="00520153"/>
    <w:rsid w:val="005301A9"/>
    <w:rsid w:val="00545004"/>
    <w:rsid w:val="00552EA6"/>
    <w:rsid w:val="005631E1"/>
    <w:rsid w:val="005802CD"/>
    <w:rsid w:val="00584D46"/>
    <w:rsid w:val="0058753E"/>
    <w:rsid w:val="005B2084"/>
    <w:rsid w:val="005D7F71"/>
    <w:rsid w:val="005F0117"/>
    <w:rsid w:val="00601AA4"/>
    <w:rsid w:val="0061178E"/>
    <w:rsid w:val="0067738B"/>
    <w:rsid w:val="00682A36"/>
    <w:rsid w:val="00683A53"/>
    <w:rsid w:val="00693813"/>
    <w:rsid w:val="006C022B"/>
    <w:rsid w:val="006D6322"/>
    <w:rsid w:val="006E002D"/>
    <w:rsid w:val="006E5EB9"/>
    <w:rsid w:val="006F10C8"/>
    <w:rsid w:val="00724425"/>
    <w:rsid w:val="0076457C"/>
    <w:rsid w:val="00786B3A"/>
    <w:rsid w:val="007A6330"/>
    <w:rsid w:val="007B341F"/>
    <w:rsid w:val="007B4C66"/>
    <w:rsid w:val="00810F09"/>
    <w:rsid w:val="00811A23"/>
    <w:rsid w:val="00855384"/>
    <w:rsid w:val="008D0A22"/>
    <w:rsid w:val="008D5B9D"/>
    <w:rsid w:val="008F29D3"/>
    <w:rsid w:val="0091715A"/>
    <w:rsid w:val="00930087"/>
    <w:rsid w:val="00961A93"/>
    <w:rsid w:val="00963524"/>
    <w:rsid w:val="00965ACB"/>
    <w:rsid w:val="009A48A6"/>
    <w:rsid w:val="009C3F0B"/>
    <w:rsid w:val="009E50E7"/>
    <w:rsid w:val="00A314E5"/>
    <w:rsid w:val="00A72661"/>
    <w:rsid w:val="00A96332"/>
    <w:rsid w:val="00AA0479"/>
    <w:rsid w:val="00AA69EB"/>
    <w:rsid w:val="00AB3282"/>
    <w:rsid w:val="00B0353B"/>
    <w:rsid w:val="00B23CFF"/>
    <w:rsid w:val="00B36094"/>
    <w:rsid w:val="00B4489D"/>
    <w:rsid w:val="00B514E4"/>
    <w:rsid w:val="00B84B85"/>
    <w:rsid w:val="00B94595"/>
    <w:rsid w:val="00BA2B27"/>
    <w:rsid w:val="00BE2E82"/>
    <w:rsid w:val="00BF5B9E"/>
    <w:rsid w:val="00C26BC2"/>
    <w:rsid w:val="00C56391"/>
    <w:rsid w:val="00C60FDD"/>
    <w:rsid w:val="00C93DE2"/>
    <w:rsid w:val="00CE6AE8"/>
    <w:rsid w:val="00D13E0B"/>
    <w:rsid w:val="00D22810"/>
    <w:rsid w:val="00D321BF"/>
    <w:rsid w:val="00D74D02"/>
    <w:rsid w:val="00D764BB"/>
    <w:rsid w:val="00D84965"/>
    <w:rsid w:val="00DA1DD7"/>
    <w:rsid w:val="00DB039E"/>
    <w:rsid w:val="00DB2EC7"/>
    <w:rsid w:val="00DB62A0"/>
    <w:rsid w:val="00DC757B"/>
    <w:rsid w:val="00E04339"/>
    <w:rsid w:val="00E07520"/>
    <w:rsid w:val="00E41CC9"/>
    <w:rsid w:val="00E55439"/>
    <w:rsid w:val="00E6317E"/>
    <w:rsid w:val="00E827BD"/>
    <w:rsid w:val="00E85331"/>
    <w:rsid w:val="00E9173B"/>
    <w:rsid w:val="00EB7F26"/>
    <w:rsid w:val="00EE06C2"/>
    <w:rsid w:val="00EF5589"/>
    <w:rsid w:val="00F007C9"/>
    <w:rsid w:val="00F0530E"/>
    <w:rsid w:val="00F14AF4"/>
    <w:rsid w:val="00F44A5E"/>
    <w:rsid w:val="00F450CB"/>
    <w:rsid w:val="00F61E1C"/>
    <w:rsid w:val="00F64840"/>
    <w:rsid w:val="00F72944"/>
    <w:rsid w:val="00F8717E"/>
    <w:rsid w:val="00FA1E78"/>
    <w:rsid w:val="00FA43FD"/>
    <w:rsid w:val="00FA7D59"/>
    <w:rsid w:val="00FB0A84"/>
    <w:rsid w:val="00FD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C8B26"/>
  <w15:chartTrackingRefBased/>
  <w15:docId w15:val="{3F5835A6-F2AC-4223-995C-3A4C82D30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44A5E"/>
    <w:pPr>
      <w:widowControl w:val="0"/>
      <w:spacing w:line="440" w:lineRule="exact"/>
      <w:ind w:firstLineChars="200" w:firstLine="200"/>
      <w:jc w:val="both"/>
    </w:pPr>
    <w:rPr>
      <w:rFonts w:ascii="Times New Roman" w:eastAsia="宋体" w:hAnsi="Times New Roman"/>
      <w:sz w:val="24"/>
      <w:szCs w:val="22"/>
    </w:rPr>
  </w:style>
  <w:style w:type="paragraph" w:styleId="1">
    <w:name w:val="heading 1"/>
    <w:basedOn w:val="a0"/>
    <w:next w:val="a0"/>
    <w:link w:val="10"/>
    <w:rsid w:val="00F44A5E"/>
    <w:pPr>
      <w:keepNext/>
      <w:keepLines/>
      <w:spacing w:before="340" w:after="330" w:line="480" w:lineRule="auto"/>
      <w:ind w:firstLineChars="0" w:firstLine="0"/>
      <w:outlineLvl w:val="0"/>
    </w:pPr>
    <w:rPr>
      <w:b/>
      <w:kern w:val="44"/>
      <w:sz w:val="44"/>
    </w:rPr>
  </w:style>
  <w:style w:type="paragraph" w:styleId="2">
    <w:name w:val="heading 2"/>
    <w:basedOn w:val="a0"/>
    <w:next w:val="a0"/>
    <w:link w:val="20"/>
    <w:unhideWhenUsed/>
    <w:rsid w:val="00F44A5E"/>
    <w:pPr>
      <w:keepNext/>
      <w:keepLines/>
      <w:spacing w:before="100" w:after="100" w:line="240" w:lineRule="auto"/>
      <w:ind w:firstLineChars="0" w:firstLine="0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23CFF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  <w:rsid w:val="00F44A5E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F44A5E"/>
  </w:style>
  <w:style w:type="character" w:customStyle="1" w:styleId="10">
    <w:name w:val="标题 1 字符"/>
    <w:basedOn w:val="a1"/>
    <w:link w:val="1"/>
    <w:rsid w:val="00F44A5E"/>
    <w:rPr>
      <w:rFonts w:ascii="Times New Roman" w:eastAsia="宋体" w:hAnsi="Times New Roman"/>
      <w:b/>
      <w:kern w:val="44"/>
      <w:sz w:val="44"/>
      <w:szCs w:val="22"/>
    </w:rPr>
  </w:style>
  <w:style w:type="character" w:customStyle="1" w:styleId="20">
    <w:name w:val="标题 2 字符"/>
    <w:basedOn w:val="a1"/>
    <w:link w:val="2"/>
    <w:rsid w:val="00F44A5E"/>
    <w:rPr>
      <w:rFonts w:ascii="Arial" w:eastAsia="黑体" w:hAnsi="Arial"/>
      <w:b/>
      <w:sz w:val="32"/>
      <w:szCs w:val="22"/>
    </w:rPr>
  </w:style>
  <w:style w:type="paragraph" w:styleId="a4">
    <w:name w:val="Date"/>
    <w:basedOn w:val="a0"/>
    <w:next w:val="a0"/>
    <w:link w:val="a5"/>
    <w:rsid w:val="009A48A6"/>
    <w:pPr>
      <w:ind w:leftChars="2500" w:left="100"/>
    </w:pPr>
  </w:style>
  <w:style w:type="character" w:customStyle="1" w:styleId="a5">
    <w:name w:val="日期 字符"/>
    <w:basedOn w:val="a1"/>
    <w:link w:val="a4"/>
    <w:rsid w:val="004B6C36"/>
    <w:rPr>
      <w:rFonts w:ascii="Times New Roman" w:eastAsia="宋体" w:hAnsi="Times New Roman" w:cs="Times New Roman"/>
      <w:szCs w:val="24"/>
    </w:rPr>
  </w:style>
  <w:style w:type="paragraph" w:styleId="a6">
    <w:name w:val="footer"/>
    <w:basedOn w:val="a0"/>
    <w:link w:val="a7"/>
    <w:rsid w:val="009A48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rsid w:val="004B6C36"/>
    <w:rPr>
      <w:rFonts w:ascii="Times New Roman" w:eastAsia="宋体" w:hAnsi="Times New Roman" w:cs="Times New Roman"/>
      <w:sz w:val="18"/>
      <w:szCs w:val="18"/>
    </w:rPr>
  </w:style>
  <w:style w:type="paragraph" w:customStyle="1" w:styleId="a8">
    <w:name w:val="图标题"/>
    <w:next w:val="a0"/>
    <w:qFormat/>
    <w:rsid w:val="00F44A5E"/>
    <w:pPr>
      <w:spacing w:beforeLines="50" w:before="50" w:afterLines="50" w:after="50"/>
      <w:jc w:val="center"/>
    </w:pPr>
    <w:rPr>
      <w:rFonts w:ascii="Times New Roman" w:eastAsia="宋体" w:hAnsi="Times New Roman" w:cs="黑体"/>
      <w:szCs w:val="24"/>
    </w:rPr>
  </w:style>
  <w:style w:type="paragraph" w:customStyle="1" w:styleId="a9">
    <w:name w:val="英文标题"/>
    <w:basedOn w:val="a0"/>
    <w:next w:val="a0"/>
    <w:autoRedefine/>
    <w:qFormat/>
    <w:rsid w:val="00F44A5E"/>
    <w:pPr>
      <w:jc w:val="center"/>
    </w:pPr>
    <w:rPr>
      <w:rFonts w:eastAsia="Times New Roman"/>
      <w:b/>
      <w:sz w:val="36"/>
    </w:rPr>
  </w:style>
  <w:style w:type="paragraph" w:customStyle="1" w:styleId="aa">
    <w:name w:val="中文标题"/>
    <w:next w:val="a0"/>
    <w:qFormat/>
    <w:rsid w:val="00F44A5E"/>
    <w:pPr>
      <w:jc w:val="center"/>
    </w:pPr>
    <w:rPr>
      <w:rFonts w:eastAsia="宋体"/>
      <w:b/>
      <w:sz w:val="44"/>
      <w:szCs w:val="22"/>
    </w:rPr>
  </w:style>
  <w:style w:type="paragraph" w:styleId="ab">
    <w:name w:val="header"/>
    <w:basedOn w:val="a0"/>
    <w:link w:val="ac"/>
    <w:rsid w:val="009A48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1"/>
    <w:link w:val="ab"/>
    <w:rsid w:val="004B6C36"/>
    <w:rPr>
      <w:rFonts w:ascii="Times New Roman" w:eastAsia="宋体" w:hAnsi="Times New Roman" w:cs="Times New Roman"/>
      <w:sz w:val="18"/>
      <w:szCs w:val="18"/>
    </w:rPr>
  </w:style>
  <w:style w:type="paragraph" w:customStyle="1" w:styleId="ad">
    <w:name w:val="摘要"/>
    <w:rsid w:val="009A48A6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ind w:firstLineChars="300" w:firstLine="632"/>
      <w:jc w:val="center"/>
    </w:pPr>
    <w:rPr>
      <w:rFonts w:ascii="Times New Roman" w:eastAsia="宋体" w:hAnsi="Times New Roman" w:cs="Times New Roman" w:hint="eastAsia"/>
      <w:b/>
      <w:bCs/>
      <w:kern w:val="0"/>
      <w:sz w:val="36"/>
      <w:szCs w:val="20"/>
    </w:rPr>
  </w:style>
  <w:style w:type="paragraph" w:styleId="ae">
    <w:name w:val="Body Text"/>
    <w:basedOn w:val="a0"/>
    <w:link w:val="af"/>
    <w:rsid w:val="009A48A6"/>
    <w:pPr>
      <w:spacing w:after="120"/>
    </w:pPr>
  </w:style>
  <w:style w:type="character" w:customStyle="1" w:styleId="af">
    <w:name w:val="正文文本 字符"/>
    <w:basedOn w:val="a1"/>
    <w:link w:val="ae"/>
    <w:rsid w:val="004B6C36"/>
    <w:rPr>
      <w:rFonts w:ascii="Times New Roman" w:eastAsia="宋体" w:hAnsi="Times New Roman" w:cs="Times New Roman"/>
      <w:szCs w:val="24"/>
    </w:rPr>
  </w:style>
  <w:style w:type="paragraph" w:styleId="af0">
    <w:name w:val="Body Text First Indent"/>
    <w:basedOn w:val="ae"/>
    <w:link w:val="af1"/>
    <w:rsid w:val="009A48A6"/>
    <w:pPr>
      <w:ind w:firstLineChars="100" w:firstLine="420"/>
    </w:pPr>
  </w:style>
  <w:style w:type="character" w:customStyle="1" w:styleId="af1">
    <w:name w:val="正文文本首行缩进 字符"/>
    <w:basedOn w:val="af"/>
    <w:link w:val="af0"/>
    <w:rsid w:val="004B6C36"/>
    <w:rPr>
      <w:rFonts w:ascii="Times New Roman" w:eastAsia="宋体" w:hAnsi="Times New Roman" w:cs="Times New Roman"/>
      <w:szCs w:val="24"/>
    </w:rPr>
  </w:style>
  <w:style w:type="paragraph" w:customStyle="1" w:styleId="a">
    <w:name w:val="参考文献"/>
    <w:qFormat/>
    <w:rsid w:val="00F44A5E"/>
    <w:pPr>
      <w:numPr>
        <w:numId w:val="1"/>
      </w:numPr>
      <w:spacing w:line="400" w:lineRule="exact"/>
      <w:ind w:hangingChars="250" w:hanging="250"/>
    </w:pPr>
    <w:rPr>
      <w:rFonts w:ascii="Times New Roman" w:eastAsia="宋体" w:hAnsi="Times New Roman"/>
      <w:szCs w:val="22"/>
    </w:rPr>
  </w:style>
  <w:style w:type="paragraph" w:customStyle="1" w:styleId="af2">
    <w:name w:val="非内容标题"/>
    <w:next w:val="a0"/>
    <w:qFormat/>
    <w:rsid w:val="00F44A5E"/>
    <w:pPr>
      <w:spacing w:beforeLines="50" w:before="50" w:afterLines="150" w:after="150"/>
      <w:jc w:val="center"/>
    </w:pPr>
    <w:rPr>
      <w:rFonts w:ascii="Times New Roman" w:eastAsia="宋体" w:hAnsi="Times New Roman"/>
      <w:b/>
      <w:sz w:val="36"/>
      <w:szCs w:val="22"/>
    </w:rPr>
  </w:style>
  <w:style w:type="paragraph" w:customStyle="1" w:styleId="af3">
    <w:name w:val="关键词"/>
    <w:basedOn w:val="a0"/>
    <w:next w:val="a0"/>
    <w:qFormat/>
    <w:rsid w:val="00F44A5E"/>
    <w:pPr>
      <w:spacing w:beforeLines="100" w:before="100" w:line="240" w:lineRule="auto"/>
    </w:pPr>
    <w:rPr>
      <w:b/>
    </w:rPr>
  </w:style>
  <w:style w:type="paragraph" w:customStyle="1" w:styleId="11">
    <w:name w:val="内容1级标题"/>
    <w:next w:val="a0"/>
    <w:qFormat/>
    <w:rsid w:val="00F44A5E"/>
    <w:pPr>
      <w:spacing w:beforeLines="100" w:before="100" w:afterLines="100" w:after="100"/>
      <w:jc w:val="center"/>
      <w:outlineLvl w:val="0"/>
    </w:pPr>
    <w:rPr>
      <w:rFonts w:eastAsia="黑体"/>
      <w:b/>
      <w:sz w:val="32"/>
      <w:szCs w:val="22"/>
    </w:rPr>
  </w:style>
  <w:style w:type="paragraph" w:customStyle="1" w:styleId="21">
    <w:name w:val="内容2级标题"/>
    <w:next w:val="a0"/>
    <w:qFormat/>
    <w:rsid w:val="00F44A5E"/>
    <w:pPr>
      <w:spacing w:beforeLines="50" w:before="50" w:afterLines="50" w:after="50"/>
      <w:outlineLvl w:val="1"/>
    </w:pPr>
    <w:rPr>
      <w:rFonts w:ascii="黑体" w:eastAsia="黑体" w:hAnsi="黑体" w:cs="黑体"/>
      <w:sz w:val="24"/>
      <w:szCs w:val="24"/>
    </w:rPr>
  </w:style>
  <w:style w:type="paragraph" w:customStyle="1" w:styleId="31">
    <w:name w:val="内容3级标题"/>
    <w:basedOn w:val="21"/>
    <w:next w:val="a0"/>
    <w:qFormat/>
    <w:rsid w:val="00F44A5E"/>
    <w:pPr>
      <w:outlineLvl w:val="2"/>
    </w:pPr>
    <w:rPr>
      <w:rFonts w:eastAsia="宋体"/>
      <w:b/>
    </w:rPr>
  </w:style>
  <w:style w:type="paragraph" w:customStyle="1" w:styleId="af4">
    <w:name w:val="表内文字"/>
    <w:basedOn w:val="a0"/>
    <w:qFormat/>
    <w:rsid w:val="00F44A5E"/>
    <w:pPr>
      <w:spacing w:beforeLines="25" w:before="25" w:afterLines="25" w:after="25" w:line="240" w:lineRule="auto"/>
      <w:ind w:firstLineChars="0" w:firstLine="0"/>
      <w:jc w:val="center"/>
    </w:pPr>
    <w:rPr>
      <w:sz w:val="21"/>
    </w:rPr>
  </w:style>
  <w:style w:type="paragraph" w:customStyle="1" w:styleId="af5">
    <w:name w:val="插入图片"/>
    <w:basedOn w:val="aa"/>
    <w:next w:val="a8"/>
    <w:qFormat/>
    <w:rsid w:val="00F44A5E"/>
    <w:rPr>
      <w:rFonts w:cs="Calibri"/>
      <w:b w:val="0"/>
      <w:sz w:val="24"/>
    </w:rPr>
  </w:style>
  <w:style w:type="character" w:customStyle="1" w:styleId="30">
    <w:name w:val="标题 3 字符"/>
    <w:basedOn w:val="a1"/>
    <w:link w:val="3"/>
    <w:uiPriority w:val="9"/>
    <w:semiHidden/>
    <w:rsid w:val="00B23CFF"/>
    <w:rPr>
      <w:rFonts w:eastAsia="宋体"/>
      <w:b/>
      <w:bCs/>
      <w:sz w:val="32"/>
      <w:szCs w:val="32"/>
    </w:rPr>
  </w:style>
  <w:style w:type="table" w:styleId="af6">
    <w:name w:val="Table Grid"/>
    <w:basedOn w:val="a2"/>
    <w:uiPriority w:val="39"/>
    <w:rsid w:val="00B23C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List Paragraph"/>
    <w:basedOn w:val="a0"/>
    <w:uiPriority w:val="34"/>
    <w:qFormat/>
    <w:rsid w:val="005F0117"/>
    <w:pPr>
      <w:ind w:firstLine="420"/>
    </w:pPr>
  </w:style>
  <w:style w:type="paragraph" w:customStyle="1" w:styleId="af8">
    <w:name w:val="插入代码"/>
    <w:basedOn w:val="a0"/>
    <w:link w:val="af9"/>
    <w:qFormat/>
    <w:rsid w:val="00F44A5E"/>
    <w:pPr>
      <w:spacing w:line="240" w:lineRule="auto"/>
      <w:ind w:firstLineChars="0" w:firstLine="0"/>
    </w:pPr>
  </w:style>
  <w:style w:type="character" w:customStyle="1" w:styleId="af9">
    <w:name w:val="插入代码 字符"/>
    <w:basedOn w:val="a1"/>
    <w:link w:val="af8"/>
    <w:rsid w:val="00F44A5E"/>
    <w:rPr>
      <w:rFonts w:ascii="Times New Roman" w:eastAsia="宋体" w:hAnsi="Times New Roman"/>
      <w:sz w:val="24"/>
      <w:szCs w:val="22"/>
    </w:rPr>
  </w:style>
  <w:style w:type="character" w:styleId="afa">
    <w:name w:val="Placeholder Text"/>
    <w:basedOn w:val="a1"/>
    <w:uiPriority w:val="99"/>
    <w:semiHidden/>
    <w:rsid w:val="00502685"/>
    <w:rPr>
      <w:color w:val="808080"/>
    </w:rPr>
  </w:style>
  <w:style w:type="character" w:styleId="afb">
    <w:name w:val="Hyperlink"/>
    <w:basedOn w:val="a1"/>
    <w:uiPriority w:val="99"/>
    <w:unhideWhenUsed/>
    <w:rsid w:val="007B341F"/>
    <w:rPr>
      <w:color w:val="0563C1" w:themeColor="hyperlink"/>
      <w:u w:val="single"/>
    </w:rPr>
  </w:style>
  <w:style w:type="character" w:styleId="afc">
    <w:name w:val="Unresolved Mention"/>
    <w:basedOn w:val="a1"/>
    <w:uiPriority w:val="99"/>
    <w:semiHidden/>
    <w:unhideWhenUsed/>
    <w:rsid w:val="007B34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0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0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2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9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6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5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_files\document\&#33258;&#23450;&#20041;%20Office%20&#27169;&#26495;\&#27605;&#19994;&#35774;&#35745;&#27169;&#26495;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毕业设计模板.dotm</Template>
  <TotalTime>15</TotalTime>
  <Pages>2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jc</dc:creator>
  <cp:keywords/>
  <dc:description/>
  <cp:lastModifiedBy>h jc</cp:lastModifiedBy>
  <cp:revision>14</cp:revision>
  <dcterms:created xsi:type="dcterms:W3CDTF">2022-04-09T13:07:00Z</dcterms:created>
  <dcterms:modified xsi:type="dcterms:W3CDTF">2022-04-09T13:22:00Z</dcterms:modified>
</cp:coreProperties>
</file>